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C80E8" w14:textId="2F27EAA7" w:rsidR="00076E97" w:rsidRPr="008F5613" w:rsidRDefault="00420F92" w:rsidP="00447224">
      <w:pPr>
        <w:pStyle w:val="TOCHeading"/>
        <w:rPr>
          <w:rFonts w:ascii="Times New Roman" w:hAnsi="Times New Roman" w:cs="Times New Roman"/>
          <w:sz w:val="44"/>
          <w:szCs w:val="44"/>
        </w:rPr>
      </w:pPr>
      <w:r w:rsidRPr="008F5613">
        <w:rPr>
          <w:rFonts w:ascii="Times New Roman" w:hAnsi="Times New Roman" w:cs="Times New Roman"/>
          <w:sz w:val="44"/>
          <w:szCs w:val="44"/>
        </w:rPr>
        <w:t>UML DIAGRAM</w:t>
      </w:r>
    </w:p>
    <w:p w14:paraId="12BBC46E" w14:textId="2961CB5B" w:rsidR="00420F92" w:rsidRPr="003D428D" w:rsidRDefault="0029293D" w:rsidP="00420F9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428D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8240" behindDoc="1" locked="0" layoutInCell="1" allowOverlap="1" wp14:anchorId="3F4933DE" wp14:editId="27C32EDD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5765800" cy="6600190"/>
            <wp:effectExtent l="0" t="0" r="6350" b="0"/>
            <wp:wrapTight wrapText="bothSides">
              <wp:wrapPolygon edited="0">
                <wp:start x="0" y="0"/>
                <wp:lineTo x="0" y="21509"/>
                <wp:lineTo x="21552" y="21509"/>
                <wp:lineTo x="21552" y="0"/>
                <wp:lineTo x="0" y="0"/>
              </wp:wrapPolygon>
            </wp:wrapTight>
            <wp:docPr id="136481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7" t="13268" r="5168" b="16393"/>
                    <a:stretch/>
                  </pic:blipFill>
                  <pic:spPr bwMode="auto">
                    <a:xfrm>
                      <a:off x="0" y="0"/>
                      <a:ext cx="5765800" cy="660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F92" w:rsidRPr="003D428D">
        <w:rPr>
          <w:rFonts w:ascii="Times New Roman" w:hAnsi="Times New Roman" w:cs="Times New Roman"/>
          <w:b/>
          <w:bCs/>
          <w:sz w:val="32"/>
          <w:szCs w:val="32"/>
          <w:u w:val="single"/>
        </w:rPr>
        <w:t>•</w:t>
      </w:r>
      <w:r w:rsidR="00420F92" w:rsidRPr="003D428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420F92" w:rsidRPr="003D428D">
        <w:rPr>
          <w:rFonts w:ascii="Times New Roman" w:hAnsi="Times New Roman" w:cs="Times New Roman"/>
          <w:b/>
          <w:bCs/>
          <w:sz w:val="32"/>
          <w:szCs w:val="32"/>
          <w:u w:val="single"/>
        </w:rPr>
        <w:t>Use case diagram</w:t>
      </w:r>
    </w:p>
    <w:p w14:paraId="486B6649" w14:textId="602DCBDC" w:rsidR="00420F92" w:rsidRPr="003D428D" w:rsidRDefault="00420F92" w:rsidP="00420F9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• Sequence diagram</w:t>
      </w:r>
    </w:p>
    <w:p w14:paraId="736C9F45" w14:textId="57F29076" w:rsidR="0029293D" w:rsidRPr="0029293D" w:rsidRDefault="0029293D" w:rsidP="002929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29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FC5D441" wp14:editId="0CCC71C6">
            <wp:simplePos x="0" y="0"/>
            <wp:positionH relativeFrom="margin">
              <wp:posOffset>-635</wp:posOffset>
            </wp:positionH>
            <wp:positionV relativeFrom="paragraph">
              <wp:posOffset>497205</wp:posOffset>
            </wp:positionV>
            <wp:extent cx="6103620" cy="6282055"/>
            <wp:effectExtent l="0" t="0" r="0" b="4445"/>
            <wp:wrapTight wrapText="bothSides">
              <wp:wrapPolygon edited="0">
                <wp:start x="0" y="0"/>
                <wp:lineTo x="0" y="21550"/>
                <wp:lineTo x="21506" y="21550"/>
                <wp:lineTo x="21506" y="0"/>
                <wp:lineTo x="0" y="0"/>
              </wp:wrapPolygon>
            </wp:wrapTight>
            <wp:docPr id="918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62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5DE58" w14:textId="135EB517" w:rsidR="00261D86" w:rsidRDefault="00261D86" w:rsidP="00CC00CA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114D2" w14:textId="77777777" w:rsidR="0029293D" w:rsidRDefault="0029293D" w:rsidP="00CC00CA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BD7F6" w14:textId="77777777" w:rsidR="0029293D" w:rsidRDefault="0029293D" w:rsidP="00CC00CA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507174" w14:textId="77777777" w:rsidR="0029293D" w:rsidRDefault="0029293D" w:rsidP="00CC00CA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0568BA" w14:textId="77777777" w:rsidR="0029293D" w:rsidRPr="00CC00CA" w:rsidRDefault="0029293D" w:rsidP="00CC00CA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9F18A" w14:textId="77777777" w:rsidR="00447224" w:rsidRPr="003D428D" w:rsidRDefault="00447224" w:rsidP="004472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• Class diagram</w:t>
      </w:r>
    </w:p>
    <w:p w14:paraId="14026754" w14:textId="77777777" w:rsidR="00CC00CA" w:rsidRDefault="00CC00CA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0B98F" w14:textId="54D03770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B175FF" w14:textId="52EB9CA0" w:rsidR="008F5613" w:rsidRDefault="003D428D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2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A97746E" wp14:editId="33E49745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6560892" cy="4182745"/>
            <wp:effectExtent l="0" t="0" r="0" b="8255"/>
            <wp:wrapTight wrapText="bothSides">
              <wp:wrapPolygon edited="0">
                <wp:start x="0" y="0"/>
                <wp:lineTo x="0" y="21544"/>
                <wp:lineTo x="21512" y="21544"/>
                <wp:lineTo x="21512" y="0"/>
                <wp:lineTo x="0" y="0"/>
              </wp:wrapPolygon>
            </wp:wrapTight>
            <wp:docPr id="201981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92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E2B86" w14:textId="46E44C9F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FB7D1" w14:textId="0DB032CF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77514B" w14:textId="7D58A250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C982DE" w14:textId="22D1DB34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966D5D" w14:textId="44E48B02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5C71D" w14:textId="706392C4" w:rsidR="003D428D" w:rsidRPr="003D428D" w:rsidRDefault="003D428D" w:rsidP="003D42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DAD3D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F0C863" w14:textId="77777777" w:rsidR="008F5613" w:rsidRPr="00FC31DB" w:rsidRDefault="008F5613" w:rsidP="00447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3EC37" w14:textId="7BD4A4C2" w:rsidR="00447224" w:rsidRPr="003D428D" w:rsidRDefault="00447224" w:rsidP="004472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• Object diagram</w:t>
      </w:r>
    </w:p>
    <w:p w14:paraId="4544ABA8" w14:textId="3A6B8227" w:rsidR="00331EB3" w:rsidRPr="00331EB3" w:rsidRDefault="00331EB3" w:rsidP="00331E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6FC559" w14:textId="2145E1D9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D56791" w14:textId="2A8BC243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03300A" w14:textId="06E32C46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114665" w14:textId="4EA859D5" w:rsidR="008F5613" w:rsidRDefault="00331EB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1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3C91C05" wp14:editId="2B8B23E3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653669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529" y="21443"/>
                <wp:lineTo x="21529" y="0"/>
                <wp:lineTo x="0" y="0"/>
              </wp:wrapPolygon>
            </wp:wrapTight>
            <wp:docPr id="1655280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9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8DF8D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3A2FD5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5D497C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212BCA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904686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727045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568723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754989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3627EC" w14:textId="77777777" w:rsid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5079E5" w14:textId="77777777" w:rsidR="008F5613" w:rsidRPr="008F5613" w:rsidRDefault="008F5613" w:rsidP="0044722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0C671D" w14:textId="77777777" w:rsidR="00CC00CA" w:rsidRPr="003D428D" w:rsidRDefault="00CC00CA" w:rsidP="00CC00C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• Activity diagram</w:t>
      </w:r>
    </w:p>
    <w:p w14:paraId="75026868" w14:textId="420E4502" w:rsidR="00100AB0" w:rsidRPr="00100AB0" w:rsidRDefault="00100AB0" w:rsidP="00100AB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100AB0">
        <w:rPr>
          <w:rFonts w:ascii="Times New Roman" w:hAnsi="Times New Roman" w:cs="Times New Roman"/>
          <w:sz w:val="24"/>
          <w:szCs w:val="24"/>
        </w:rPr>
        <w:t>User</w:t>
      </w:r>
    </w:p>
    <w:p w14:paraId="2575362A" w14:textId="5056FBBB" w:rsidR="00100AB0" w:rsidRPr="00100AB0" w:rsidRDefault="00100AB0" w:rsidP="00100AB0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00AB0">
        <w:rPr>
          <w:noProof/>
        </w:rPr>
        <w:drawing>
          <wp:inline distT="0" distB="0" distL="0" distR="0" wp14:anchorId="30DCE620" wp14:editId="649A80D6">
            <wp:extent cx="4699000" cy="7075300"/>
            <wp:effectExtent l="0" t="0" r="6350" b="0"/>
            <wp:docPr id="1534162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91" cy="707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70A4" w14:textId="77777777" w:rsidR="00100AB0" w:rsidRDefault="00100AB0" w:rsidP="00100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F98ACD" w14:textId="60961852" w:rsidR="00100AB0" w:rsidRDefault="00100AB0" w:rsidP="00100AB0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Station Master</w:t>
      </w:r>
    </w:p>
    <w:p w14:paraId="3E652601" w14:textId="77777777" w:rsidR="00100AB0" w:rsidRPr="00100AB0" w:rsidRDefault="00100AB0" w:rsidP="00100AB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4D89BC0" w14:textId="7C2A2CE6" w:rsidR="006D2FA4" w:rsidRDefault="006D2FA4" w:rsidP="006D2F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2F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8D2531" wp14:editId="69123FE5">
            <wp:extent cx="5772150" cy="5791200"/>
            <wp:effectExtent l="0" t="0" r="0" b="0"/>
            <wp:docPr id="165570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CBE6" w14:textId="77777777" w:rsidR="008F5613" w:rsidRDefault="008F5613" w:rsidP="006D2F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B596BB" w14:textId="77777777" w:rsidR="008F5613" w:rsidRDefault="008F5613" w:rsidP="006D2F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2F8C8" w14:textId="77777777" w:rsidR="008F5613" w:rsidRDefault="008F5613" w:rsidP="006D2F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07ED5D" w14:textId="77777777" w:rsidR="00447224" w:rsidRDefault="00447224" w:rsidP="00420F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DA5911" w14:textId="5443497A" w:rsidR="006D2FA4" w:rsidRDefault="006D2FA4" w:rsidP="006D2FA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D2FA4">
        <w:rPr>
          <w:rFonts w:ascii="Times New Roman" w:hAnsi="Times New Roman" w:cs="Times New Roman"/>
          <w:sz w:val="24"/>
          <w:szCs w:val="24"/>
        </w:rPr>
        <w:lastRenderedPageBreak/>
        <w:t>Admin</w:t>
      </w:r>
    </w:p>
    <w:p w14:paraId="5705F84A" w14:textId="443B10F0" w:rsidR="006D2FA4" w:rsidRDefault="008F5613" w:rsidP="006D2FA4">
      <w:pPr>
        <w:rPr>
          <w:rFonts w:ascii="Times New Roman" w:hAnsi="Times New Roman" w:cs="Times New Roman"/>
          <w:sz w:val="24"/>
          <w:szCs w:val="24"/>
        </w:rPr>
      </w:pPr>
      <w:r w:rsidRPr="008F56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E2CB921" wp14:editId="2905AA78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010150" cy="5791200"/>
            <wp:effectExtent l="0" t="0" r="0" b="0"/>
            <wp:wrapTight wrapText="bothSides">
              <wp:wrapPolygon edited="0">
                <wp:start x="0" y="0"/>
                <wp:lineTo x="0" y="21529"/>
                <wp:lineTo x="21518" y="21529"/>
                <wp:lineTo x="21518" y="0"/>
                <wp:lineTo x="0" y="0"/>
              </wp:wrapPolygon>
            </wp:wrapTight>
            <wp:docPr id="59228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C71907" w14:textId="1E447B4E" w:rsidR="008F5613" w:rsidRPr="008F5613" w:rsidRDefault="008F5613" w:rsidP="008F56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BAFC6" w14:textId="77777777" w:rsidR="006D2FA4" w:rsidRDefault="006D2FA4" w:rsidP="006D2FA4">
      <w:pPr>
        <w:rPr>
          <w:rFonts w:ascii="Times New Roman" w:hAnsi="Times New Roman" w:cs="Times New Roman"/>
          <w:sz w:val="24"/>
          <w:szCs w:val="24"/>
        </w:rPr>
      </w:pPr>
    </w:p>
    <w:p w14:paraId="7335C0FE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7E14E247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7C3AB161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7930AA8C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6A053BB7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16F90C3A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79AFB1D5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717A65F7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366D098B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69007530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000E76D4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55C0FAC2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05E4F5EE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1C6FC34C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59B81640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0B8DCDFA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26EE4D3F" w14:textId="77777777" w:rsidR="008F5613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6EF8E3EC" w14:textId="77777777" w:rsidR="008F5613" w:rsidRPr="006D2FA4" w:rsidRDefault="008F5613" w:rsidP="006D2FA4">
      <w:pPr>
        <w:rPr>
          <w:rFonts w:ascii="Times New Roman" w:hAnsi="Times New Roman" w:cs="Times New Roman"/>
          <w:sz w:val="24"/>
          <w:szCs w:val="24"/>
        </w:rPr>
      </w:pPr>
    </w:p>
    <w:p w14:paraId="5B3FCC72" w14:textId="5D4CDA7B" w:rsidR="00420F92" w:rsidRPr="003D428D" w:rsidRDefault="00420F92" w:rsidP="00420F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</w:rPr>
        <w:t>•</w:t>
      </w:r>
      <w:r w:rsidR="008F5613" w:rsidRPr="003D428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D428D">
        <w:rPr>
          <w:rFonts w:ascii="Times New Roman" w:hAnsi="Times New Roman" w:cs="Times New Roman"/>
          <w:b/>
          <w:bCs/>
          <w:sz w:val="32"/>
          <w:szCs w:val="32"/>
        </w:rPr>
        <w:t>Collaboration diagram</w:t>
      </w:r>
    </w:p>
    <w:p w14:paraId="5899947E" w14:textId="77777777" w:rsidR="00420F92" w:rsidRPr="003D428D" w:rsidRDefault="00420F92" w:rsidP="00420F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</w:rPr>
        <w:t>• State chart diagram</w:t>
      </w:r>
    </w:p>
    <w:p w14:paraId="16E28529" w14:textId="77777777" w:rsidR="00420F92" w:rsidRPr="003D428D" w:rsidRDefault="00420F92" w:rsidP="00420F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</w:rPr>
        <w:t>• Deployment diagram</w:t>
      </w:r>
    </w:p>
    <w:p w14:paraId="029E1BDD" w14:textId="3FCA6917" w:rsidR="00076E97" w:rsidRPr="003D428D" w:rsidRDefault="00420F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428D">
        <w:rPr>
          <w:rFonts w:ascii="Times New Roman" w:hAnsi="Times New Roman" w:cs="Times New Roman"/>
          <w:b/>
          <w:bCs/>
          <w:sz w:val="32"/>
          <w:szCs w:val="32"/>
        </w:rPr>
        <w:t>• Component diagram</w:t>
      </w:r>
    </w:p>
    <w:sectPr w:rsidR="00076E97" w:rsidRPr="003D428D" w:rsidSect="00CA1440">
      <w:headerReference w:type="default" r:id="rId16"/>
      <w:footerReference w:type="default" r:id="rId17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2DB51" w14:textId="77777777" w:rsidR="00B53C0C" w:rsidRDefault="00B53C0C">
      <w:pPr>
        <w:spacing w:line="240" w:lineRule="auto"/>
      </w:pPr>
      <w:r>
        <w:separator/>
      </w:r>
    </w:p>
  </w:endnote>
  <w:endnote w:type="continuationSeparator" w:id="0">
    <w:p w14:paraId="6395F954" w14:textId="77777777" w:rsidR="00B53C0C" w:rsidRDefault="00B53C0C">
      <w:pPr>
        <w:spacing w:line="240" w:lineRule="auto"/>
      </w:pPr>
      <w:r>
        <w:continuationSeparator/>
      </w:r>
    </w:p>
  </w:endnote>
  <w:endnote w:type="continuationNotice" w:id="1">
    <w:p w14:paraId="6F2550D5" w14:textId="77777777" w:rsidR="00B53C0C" w:rsidRDefault="00B53C0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222602"/>
      <w:docPartObj>
        <w:docPartGallery w:val="Page Numbers (Bottom of Page)"/>
        <w:docPartUnique/>
      </w:docPartObj>
    </w:sdtPr>
    <w:sdtContent>
      <w:p w14:paraId="4DC7A9D8" w14:textId="34D43F48" w:rsidR="00CA1440" w:rsidRDefault="0082676A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1" locked="0" layoutInCell="1" allowOverlap="1" wp14:anchorId="22D181F4" wp14:editId="3A3E6E1D">
              <wp:simplePos x="0" y="0"/>
              <wp:positionH relativeFrom="margin">
                <wp:align>left</wp:align>
              </wp:positionH>
              <wp:positionV relativeFrom="paragraph">
                <wp:posOffset>-15875</wp:posOffset>
              </wp:positionV>
              <wp:extent cx="2527300" cy="571239"/>
              <wp:effectExtent l="0" t="0" r="6350" b="635"/>
              <wp:wrapTight wrapText="bothSides">
                <wp:wrapPolygon edited="0">
                  <wp:start x="0" y="0"/>
                  <wp:lineTo x="0" y="20903"/>
                  <wp:lineTo x="21491" y="20903"/>
                  <wp:lineTo x="21491" y="0"/>
                  <wp:lineTo x="0" y="0"/>
                </wp:wrapPolygon>
              </wp:wrapTight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ptab w:relativeTo="margin" w:alignment="left" w:leader="none"/>
        </w:r>
        <w:r w:rsidR="00CA1440">
          <w:t xml:space="preserve">Page | </w:t>
        </w:r>
        <w:r w:rsidR="00CA1440">
          <w:fldChar w:fldCharType="begin"/>
        </w:r>
        <w:r w:rsidR="00CA1440">
          <w:instrText xml:space="preserve"> PAGE   \* MERGEFORMAT </w:instrText>
        </w:r>
        <w:r w:rsidR="00CA1440">
          <w:fldChar w:fldCharType="separate"/>
        </w:r>
        <w:r w:rsidR="00CA1440">
          <w:rPr>
            <w:noProof/>
          </w:rPr>
          <w:t>2</w:t>
        </w:r>
        <w:r w:rsidR="00CA1440">
          <w:rPr>
            <w:noProof/>
          </w:rPr>
          <w:fldChar w:fldCharType="end"/>
        </w:r>
        <w:r w:rsidR="00CA1440">
          <w:t xml:space="preserve"> </w:t>
        </w:r>
      </w:p>
    </w:sdtContent>
  </w:sdt>
  <w:p w14:paraId="1013B1C1" w14:textId="2A9F1ACF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B91A5" w14:textId="77777777" w:rsidR="00B53C0C" w:rsidRDefault="00B53C0C">
      <w:pPr>
        <w:spacing w:line="240" w:lineRule="auto"/>
      </w:pPr>
      <w:r>
        <w:separator/>
      </w:r>
    </w:p>
  </w:footnote>
  <w:footnote w:type="continuationSeparator" w:id="0">
    <w:p w14:paraId="7F886AD3" w14:textId="77777777" w:rsidR="00B53C0C" w:rsidRDefault="00B53C0C">
      <w:pPr>
        <w:spacing w:line="240" w:lineRule="auto"/>
      </w:pPr>
      <w:r>
        <w:continuationSeparator/>
      </w:r>
    </w:p>
  </w:footnote>
  <w:footnote w:type="continuationNotice" w:id="1">
    <w:p w14:paraId="099E7304" w14:textId="77777777" w:rsidR="00B53C0C" w:rsidRDefault="00B53C0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1FB2E" w14:textId="31828549" w:rsidR="0039035C" w:rsidRPr="00CA1440" w:rsidRDefault="0039035C" w:rsidP="0039035C">
    <w:pPr>
      <w:pStyle w:val="Header"/>
      <w:jc w:val="right"/>
      <w:rPr>
        <w:rFonts w:ascii="Times New Roman" w:hAnsi="Times New Roman" w:cs="Times New Roman"/>
      </w:rPr>
    </w:pPr>
    <w:r w:rsidRPr="00CA1440">
      <w:rPr>
        <w:rFonts w:ascii="Times New Roman" w:hAnsi="Times New Roman" w:cs="Times New Roman"/>
      </w:rPr>
      <w:t>AJC20MCA-I0</w:t>
    </w:r>
    <w:r w:rsidR="0052675A" w:rsidRPr="00CA1440">
      <w:rPr>
        <w:rFonts w:ascii="Times New Roman" w:hAnsi="Times New Roman" w:cs="Times New Roman"/>
      </w:rPr>
      <w:t>1</w:t>
    </w:r>
    <w:r w:rsidRPr="00CA1440">
      <w:rPr>
        <w:rFonts w:ascii="Times New Roman" w:hAnsi="Times New Roman" w:cs="Times New Roman"/>
      </w:rPr>
      <w:t xml:space="preserve">4 </w:t>
    </w:r>
    <w:r w:rsidR="0052675A" w:rsidRPr="00CA1440">
      <w:rPr>
        <w:rFonts w:ascii="Times New Roman" w:hAnsi="Times New Roman" w:cs="Times New Roman"/>
      </w:rPr>
      <w:t>ANMIGHA N 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25733E"/>
    <w:multiLevelType w:val="hybridMultilevel"/>
    <w:tmpl w:val="42D0A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591459">
    <w:abstractNumId w:val="16"/>
  </w:num>
  <w:num w:numId="2" w16cid:durableId="2086609872">
    <w:abstractNumId w:val="16"/>
    <w:lvlOverride w:ilvl="0">
      <w:startOverride w:val="1"/>
    </w:lvlOverride>
  </w:num>
  <w:num w:numId="3" w16cid:durableId="107554839">
    <w:abstractNumId w:val="16"/>
  </w:num>
  <w:num w:numId="4" w16cid:durableId="852571880">
    <w:abstractNumId w:val="16"/>
    <w:lvlOverride w:ilvl="0">
      <w:startOverride w:val="1"/>
    </w:lvlOverride>
  </w:num>
  <w:num w:numId="5" w16cid:durableId="1833132236">
    <w:abstractNumId w:val="8"/>
  </w:num>
  <w:num w:numId="6" w16cid:durableId="1931506254">
    <w:abstractNumId w:val="16"/>
    <w:lvlOverride w:ilvl="0">
      <w:startOverride w:val="1"/>
    </w:lvlOverride>
  </w:num>
  <w:num w:numId="7" w16cid:durableId="5767854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92407931">
    <w:abstractNumId w:val="10"/>
  </w:num>
  <w:num w:numId="9" w16cid:durableId="83041385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952739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84464969">
    <w:abstractNumId w:val="7"/>
  </w:num>
  <w:num w:numId="12" w16cid:durableId="1780024113">
    <w:abstractNumId w:val="6"/>
  </w:num>
  <w:num w:numId="13" w16cid:durableId="1845853486">
    <w:abstractNumId w:val="5"/>
  </w:num>
  <w:num w:numId="14" w16cid:durableId="1758017675">
    <w:abstractNumId w:val="4"/>
  </w:num>
  <w:num w:numId="15" w16cid:durableId="486482784">
    <w:abstractNumId w:val="3"/>
  </w:num>
  <w:num w:numId="16" w16cid:durableId="1461653307">
    <w:abstractNumId w:val="2"/>
  </w:num>
  <w:num w:numId="17" w16cid:durableId="1256019568">
    <w:abstractNumId w:val="1"/>
  </w:num>
  <w:num w:numId="18" w16cid:durableId="611134095">
    <w:abstractNumId w:val="0"/>
  </w:num>
  <w:num w:numId="19" w16cid:durableId="1751001607">
    <w:abstractNumId w:val="17"/>
  </w:num>
  <w:num w:numId="20" w16cid:durableId="1821649882">
    <w:abstractNumId w:val="9"/>
  </w:num>
  <w:num w:numId="21" w16cid:durableId="681401064">
    <w:abstractNumId w:val="15"/>
  </w:num>
  <w:num w:numId="22" w16cid:durableId="453866916">
    <w:abstractNumId w:val="14"/>
  </w:num>
  <w:num w:numId="23" w16cid:durableId="1991445754">
    <w:abstractNumId w:val="13"/>
  </w:num>
  <w:num w:numId="24" w16cid:durableId="501816643">
    <w:abstractNumId w:val="12"/>
  </w:num>
  <w:num w:numId="25" w16cid:durableId="19567927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538825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4039501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3673166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17595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155748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7493910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751099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791933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935323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6748"/>
    <w:rsid w:val="0002523F"/>
    <w:rsid w:val="0006567E"/>
    <w:rsid w:val="000760DB"/>
    <w:rsid w:val="00076E97"/>
    <w:rsid w:val="000F00E7"/>
    <w:rsid w:val="00100AB0"/>
    <w:rsid w:val="0016766E"/>
    <w:rsid w:val="00170063"/>
    <w:rsid w:val="00175643"/>
    <w:rsid w:val="001B2338"/>
    <w:rsid w:val="002061A9"/>
    <w:rsid w:val="002108BF"/>
    <w:rsid w:val="002119A8"/>
    <w:rsid w:val="00217B64"/>
    <w:rsid w:val="0023376C"/>
    <w:rsid w:val="00235579"/>
    <w:rsid w:val="00251C43"/>
    <w:rsid w:val="00257FAA"/>
    <w:rsid w:val="00261D86"/>
    <w:rsid w:val="00263938"/>
    <w:rsid w:val="0029293D"/>
    <w:rsid w:val="002E78EB"/>
    <w:rsid w:val="002F25A8"/>
    <w:rsid w:val="0031423D"/>
    <w:rsid w:val="00331EB3"/>
    <w:rsid w:val="003407A9"/>
    <w:rsid w:val="00340DC9"/>
    <w:rsid w:val="00350BD5"/>
    <w:rsid w:val="0039035C"/>
    <w:rsid w:val="003A7B38"/>
    <w:rsid w:val="003B7CA8"/>
    <w:rsid w:val="003D428D"/>
    <w:rsid w:val="003F4724"/>
    <w:rsid w:val="003F509F"/>
    <w:rsid w:val="00405C13"/>
    <w:rsid w:val="00420F92"/>
    <w:rsid w:val="00421460"/>
    <w:rsid w:val="00443E71"/>
    <w:rsid w:val="00444F02"/>
    <w:rsid w:val="00447224"/>
    <w:rsid w:val="00456B30"/>
    <w:rsid w:val="00490CC6"/>
    <w:rsid w:val="004928F4"/>
    <w:rsid w:val="004F05F9"/>
    <w:rsid w:val="0052675A"/>
    <w:rsid w:val="00543495"/>
    <w:rsid w:val="005509B2"/>
    <w:rsid w:val="005556DB"/>
    <w:rsid w:val="0058175E"/>
    <w:rsid w:val="00596327"/>
    <w:rsid w:val="005C6D45"/>
    <w:rsid w:val="005D58F7"/>
    <w:rsid w:val="00600B26"/>
    <w:rsid w:val="00617D63"/>
    <w:rsid w:val="00636B78"/>
    <w:rsid w:val="00643D1A"/>
    <w:rsid w:val="006508BF"/>
    <w:rsid w:val="00674588"/>
    <w:rsid w:val="00685E24"/>
    <w:rsid w:val="006A3780"/>
    <w:rsid w:val="006A7B57"/>
    <w:rsid w:val="006D2FA4"/>
    <w:rsid w:val="006D44C5"/>
    <w:rsid w:val="00713672"/>
    <w:rsid w:val="0073562D"/>
    <w:rsid w:val="007927CB"/>
    <w:rsid w:val="00797C16"/>
    <w:rsid w:val="007B07DE"/>
    <w:rsid w:val="0082676A"/>
    <w:rsid w:val="008270A2"/>
    <w:rsid w:val="00853F77"/>
    <w:rsid w:val="00885CE1"/>
    <w:rsid w:val="00886D9F"/>
    <w:rsid w:val="008907FF"/>
    <w:rsid w:val="008B2833"/>
    <w:rsid w:val="008B696C"/>
    <w:rsid w:val="008B6BEE"/>
    <w:rsid w:val="008C2071"/>
    <w:rsid w:val="008F1C71"/>
    <w:rsid w:val="008F5613"/>
    <w:rsid w:val="008F78D7"/>
    <w:rsid w:val="009200C1"/>
    <w:rsid w:val="0092197E"/>
    <w:rsid w:val="00923AD9"/>
    <w:rsid w:val="0094604B"/>
    <w:rsid w:val="00980085"/>
    <w:rsid w:val="00997127"/>
    <w:rsid w:val="009A6C2B"/>
    <w:rsid w:val="009B1278"/>
    <w:rsid w:val="009D216F"/>
    <w:rsid w:val="009D3248"/>
    <w:rsid w:val="00A4186E"/>
    <w:rsid w:val="00A65E8A"/>
    <w:rsid w:val="00A87896"/>
    <w:rsid w:val="00AC1EE7"/>
    <w:rsid w:val="00B11125"/>
    <w:rsid w:val="00B22B2F"/>
    <w:rsid w:val="00B53C0C"/>
    <w:rsid w:val="00B56AA2"/>
    <w:rsid w:val="00B650C6"/>
    <w:rsid w:val="00BA63C2"/>
    <w:rsid w:val="00BB1FA0"/>
    <w:rsid w:val="00BC6939"/>
    <w:rsid w:val="00BE1875"/>
    <w:rsid w:val="00BE45C8"/>
    <w:rsid w:val="00BF2331"/>
    <w:rsid w:val="00BF7463"/>
    <w:rsid w:val="00C30889"/>
    <w:rsid w:val="00C33698"/>
    <w:rsid w:val="00C90A2E"/>
    <w:rsid w:val="00C93F74"/>
    <w:rsid w:val="00CA1440"/>
    <w:rsid w:val="00CA27E4"/>
    <w:rsid w:val="00CC00CA"/>
    <w:rsid w:val="00CC5861"/>
    <w:rsid w:val="00CE202C"/>
    <w:rsid w:val="00CF413E"/>
    <w:rsid w:val="00D30B81"/>
    <w:rsid w:val="00D3649E"/>
    <w:rsid w:val="00D65327"/>
    <w:rsid w:val="00DB2DEB"/>
    <w:rsid w:val="00DB742F"/>
    <w:rsid w:val="00DE259D"/>
    <w:rsid w:val="00DE6E2B"/>
    <w:rsid w:val="00DF0FDA"/>
    <w:rsid w:val="00E142DA"/>
    <w:rsid w:val="00E16F51"/>
    <w:rsid w:val="00E714E2"/>
    <w:rsid w:val="00E91893"/>
    <w:rsid w:val="00EB0B6E"/>
    <w:rsid w:val="00EC4165"/>
    <w:rsid w:val="00EE70C1"/>
    <w:rsid w:val="00EE7CED"/>
    <w:rsid w:val="00F112FD"/>
    <w:rsid w:val="00F169E1"/>
    <w:rsid w:val="00F45BC7"/>
    <w:rsid w:val="00F74B6E"/>
    <w:rsid w:val="00F77B79"/>
    <w:rsid w:val="00F866A8"/>
    <w:rsid w:val="00FB35C9"/>
    <w:rsid w:val="00FB5B59"/>
    <w:rsid w:val="00FC318F"/>
    <w:rsid w:val="00FC31DB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85A6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7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INSTHELPER</vt:lpstr>
    </vt:vector>
  </TitlesOfParts>
  <Company/>
  <LinksUpToDate>false</LinksUpToDate>
  <CharactersWithSpaces>282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INSTHELPER</dc:title>
  <dc:subject>20INMCA509 - Mini Project 2</dc:subject>
  <dc:creator/>
  <cp:keywords/>
  <dc:description/>
  <cp:lastModifiedBy/>
  <cp:revision>1</cp:revision>
  <dcterms:created xsi:type="dcterms:W3CDTF">2024-06-14T17:02:00Z</dcterms:created>
  <dcterms:modified xsi:type="dcterms:W3CDTF">2024-07-08T16:17:00Z</dcterms:modified>
</cp:coreProperties>
</file>