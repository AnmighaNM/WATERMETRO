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273CC" w14:textId="68BDDC5D" w:rsidR="00076E97" w:rsidRPr="00387203" w:rsidRDefault="00387203" w:rsidP="00076E97">
      <w:pPr>
        <w:pStyle w:val="TOCHeading"/>
        <w:rPr>
          <w:rFonts w:ascii="Times New Roman" w:hAnsi="Times New Roman" w:cs="Times New Roman"/>
          <w:szCs w:val="44"/>
        </w:rPr>
      </w:pPr>
      <w:r w:rsidRPr="00387203">
        <w:rPr>
          <w:rFonts w:ascii="Times New Roman" w:hAnsi="Times New Roman" w:cs="Times New Roman"/>
          <w:sz w:val="48"/>
          <w:szCs w:val="28"/>
        </w:rPr>
        <w:t>USER INTERFACE DESIGN USING FIGMA</w:t>
      </w:r>
    </w:p>
    <w:p w14:paraId="2208278E" w14:textId="77777777" w:rsidR="00590D7B" w:rsidRDefault="00590D7B" w:rsidP="00590D7B">
      <w:pPr>
        <w:pStyle w:val="ListParagraph"/>
      </w:pPr>
    </w:p>
    <w:p w14:paraId="501DBDA2" w14:textId="77777777" w:rsidR="000F018B" w:rsidRDefault="000F018B" w:rsidP="00590D7B">
      <w:pPr>
        <w:pStyle w:val="ListParagraph"/>
      </w:pPr>
    </w:p>
    <w:p w14:paraId="37A135DF" w14:textId="00463FBF" w:rsidR="005C6D45" w:rsidRPr="00590D7B" w:rsidRDefault="00590D7B" w:rsidP="00590D7B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590D7B">
        <w:rPr>
          <w:rFonts w:ascii="Times New Roman" w:hAnsi="Times New Roman" w:cs="Times New Roman"/>
          <w:sz w:val="28"/>
          <w:szCs w:val="28"/>
        </w:rPr>
        <w:t>Login page</w:t>
      </w:r>
    </w:p>
    <w:p w14:paraId="5DCD71E9" w14:textId="77777777" w:rsidR="00590D7B" w:rsidRDefault="00590D7B" w:rsidP="00590D7B">
      <w:pPr>
        <w:pStyle w:val="ListParagraph"/>
      </w:pPr>
    </w:p>
    <w:p w14:paraId="15D54917" w14:textId="77777777" w:rsidR="00934463" w:rsidRDefault="00934463" w:rsidP="00590D7B">
      <w:pPr>
        <w:pStyle w:val="ListParagraph"/>
      </w:pPr>
    </w:p>
    <w:p w14:paraId="3E9C80E8" w14:textId="7F9C43BB" w:rsidR="00076E97" w:rsidRDefault="00590D7B">
      <w:r w:rsidRPr="00590D7B">
        <w:rPr>
          <w:noProof/>
        </w:rPr>
        <w:drawing>
          <wp:anchor distT="0" distB="0" distL="114300" distR="114300" simplePos="0" relativeHeight="251662336" behindDoc="1" locked="0" layoutInCell="1" allowOverlap="1" wp14:anchorId="28DF6441" wp14:editId="0CD3DCFE">
            <wp:simplePos x="0" y="0"/>
            <wp:positionH relativeFrom="column">
              <wp:posOffset>0</wp:posOffset>
            </wp:positionH>
            <wp:positionV relativeFrom="paragraph">
              <wp:posOffset>103051</wp:posOffset>
            </wp:positionV>
            <wp:extent cx="5943600" cy="4224655"/>
            <wp:effectExtent l="0" t="0" r="0" b="4445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183993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3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A1668" w14:textId="77777777" w:rsidR="00076E97" w:rsidRDefault="00076E97"/>
    <w:p w14:paraId="6C397A98" w14:textId="77777777" w:rsidR="000F018B" w:rsidRDefault="000F018B"/>
    <w:p w14:paraId="31E23820" w14:textId="77777777" w:rsidR="000F018B" w:rsidRDefault="000F018B"/>
    <w:p w14:paraId="0249AEF2" w14:textId="77777777" w:rsidR="000F018B" w:rsidRDefault="000F018B"/>
    <w:p w14:paraId="1B49C1E0" w14:textId="77777777" w:rsidR="000F018B" w:rsidRDefault="000F018B"/>
    <w:p w14:paraId="40953D5E" w14:textId="77777777" w:rsidR="000F018B" w:rsidRDefault="000F018B"/>
    <w:p w14:paraId="7769E3B9" w14:textId="77777777" w:rsidR="000F018B" w:rsidRDefault="000F018B"/>
    <w:p w14:paraId="3F0A4A41" w14:textId="5AC86D36" w:rsidR="00076E97" w:rsidRPr="000F018B" w:rsidRDefault="000F018B" w:rsidP="000F018B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0F018B">
        <w:rPr>
          <w:rFonts w:ascii="Times New Roman" w:hAnsi="Times New Roman" w:cs="Times New Roman"/>
          <w:sz w:val="28"/>
          <w:szCs w:val="28"/>
        </w:rPr>
        <w:t>Station Master Registration</w:t>
      </w:r>
      <w:r w:rsidR="008F7D3E">
        <w:rPr>
          <w:rFonts w:ascii="Times New Roman" w:hAnsi="Times New Roman" w:cs="Times New Roman"/>
          <w:sz w:val="28"/>
          <w:szCs w:val="28"/>
        </w:rPr>
        <w:t xml:space="preserve"> – Admin Module</w:t>
      </w:r>
    </w:p>
    <w:p w14:paraId="08CF7B7B" w14:textId="134DC515" w:rsidR="00076E97" w:rsidRDefault="00076E97"/>
    <w:p w14:paraId="1AC0C553" w14:textId="298E6E87" w:rsidR="00076E97" w:rsidRDefault="000F018B">
      <w:r w:rsidRPr="000F018B">
        <w:rPr>
          <w:noProof/>
        </w:rPr>
        <w:drawing>
          <wp:anchor distT="0" distB="0" distL="114300" distR="114300" simplePos="0" relativeHeight="251658240" behindDoc="1" locked="0" layoutInCell="1" allowOverlap="1" wp14:anchorId="60937785" wp14:editId="7DD56901">
            <wp:simplePos x="0" y="0"/>
            <wp:positionH relativeFrom="column">
              <wp:posOffset>137795</wp:posOffset>
            </wp:positionH>
            <wp:positionV relativeFrom="paragraph">
              <wp:posOffset>551815</wp:posOffset>
            </wp:positionV>
            <wp:extent cx="5943600" cy="4384675"/>
            <wp:effectExtent l="0" t="0" r="0" b="0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6019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EB7FF" w14:textId="77777777" w:rsidR="00076E97" w:rsidRDefault="00076E97"/>
    <w:p w14:paraId="7CC5B056" w14:textId="77777777" w:rsidR="00076E97" w:rsidRDefault="00076E97"/>
    <w:p w14:paraId="470AD970" w14:textId="77777777" w:rsidR="00076E97" w:rsidRDefault="00076E97"/>
    <w:p w14:paraId="08635F43" w14:textId="77777777" w:rsidR="00964534" w:rsidRDefault="00964534"/>
    <w:p w14:paraId="28742EC7" w14:textId="77777777" w:rsidR="00964534" w:rsidRDefault="00964534"/>
    <w:p w14:paraId="28853854" w14:textId="77777777" w:rsidR="00964534" w:rsidRDefault="00964534"/>
    <w:p w14:paraId="2C11866E" w14:textId="5E3F1657" w:rsidR="00964534" w:rsidRPr="00964534" w:rsidRDefault="00964534" w:rsidP="0096453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64534">
        <w:rPr>
          <w:rFonts w:ascii="Times New Roman" w:hAnsi="Times New Roman" w:cs="Times New Roman"/>
          <w:sz w:val="28"/>
          <w:szCs w:val="28"/>
        </w:rPr>
        <w:t>Assign Boat</w:t>
      </w:r>
      <w:r w:rsidR="008F7D3E">
        <w:rPr>
          <w:rFonts w:ascii="Times New Roman" w:hAnsi="Times New Roman" w:cs="Times New Roman"/>
          <w:sz w:val="28"/>
          <w:szCs w:val="28"/>
        </w:rPr>
        <w:t xml:space="preserve"> – Station Master Module</w:t>
      </w:r>
    </w:p>
    <w:p w14:paraId="064483D2" w14:textId="77777777" w:rsidR="00076E97" w:rsidRDefault="00076E97"/>
    <w:p w14:paraId="43A9E6F0" w14:textId="77777777" w:rsidR="00076E97" w:rsidRDefault="00076E97"/>
    <w:p w14:paraId="680D6A7D" w14:textId="77777777" w:rsidR="00076E97" w:rsidRDefault="00076E97"/>
    <w:p w14:paraId="65BB2D6D" w14:textId="20A40379" w:rsidR="00076E97" w:rsidRDefault="00964534">
      <w:r w:rsidRPr="00964534">
        <w:rPr>
          <w:noProof/>
        </w:rPr>
        <w:drawing>
          <wp:anchor distT="0" distB="0" distL="114300" distR="114300" simplePos="0" relativeHeight="251661312" behindDoc="1" locked="0" layoutInCell="1" allowOverlap="1" wp14:anchorId="4F2601DD" wp14:editId="06C050CA">
            <wp:simplePos x="0" y="0"/>
            <wp:positionH relativeFrom="column">
              <wp:posOffset>0</wp:posOffset>
            </wp:positionH>
            <wp:positionV relativeFrom="paragraph">
              <wp:posOffset>101522</wp:posOffset>
            </wp:positionV>
            <wp:extent cx="5943600" cy="4509135"/>
            <wp:effectExtent l="0" t="0" r="0" b="5715"/>
            <wp:wrapTight wrapText="bothSides">
              <wp:wrapPolygon edited="0">
                <wp:start x="0" y="0"/>
                <wp:lineTo x="0" y="21536"/>
                <wp:lineTo x="21531" y="21536"/>
                <wp:lineTo x="21531" y="0"/>
                <wp:lineTo x="0" y="0"/>
              </wp:wrapPolygon>
            </wp:wrapTight>
            <wp:docPr id="127257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73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A9DA4" w14:textId="77777777" w:rsidR="00076E97" w:rsidRDefault="00076E97"/>
    <w:p w14:paraId="700E7DC2" w14:textId="77777777" w:rsidR="00076E97" w:rsidRDefault="00076E97"/>
    <w:p w14:paraId="76FB6BDE" w14:textId="77777777" w:rsidR="00076E97" w:rsidRDefault="00076E97"/>
    <w:p w14:paraId="26660F2C" w14:textId="77777777" w:rsidR="00076E97" w:rsidRDefault="00076E97"/>
    <w:p w14:paraId="023D5B17" w14:textId="77777777" w:rsidR="00076E97" w:rsidRDefault="00076E97"/>
    <w:p w14:paraId="3B492DE8" w14:textId="77777777" w:rsidR="0010444F" w:rsidRDefault="0010444F"/>
    <w:p w14:paraId="06DC30CA" w14:textId="27EE4271" w:rsidR="00076E97" w:rsidRDefault="0010444F" w:rsidP="001044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10444F">
        <w:rPr>
          <w:rFonts w:ascii="Times New Roman" w:hAnsi="Times New Roman" w:cs="Times New Roman"/>
          <w:sz w:val="28"/>
          <w:szCs w:val="28"/>
        </w:rPr>
        <w:t>Ticket Booking – User Module</w:t>
      </w:r>
    </w:p>
    <w:p w14:paraId="09B031E0" w14:textId="77777777" w:rsidR="0010444F" w:rsidRDefault="0010444F" w:rsidP="001044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85DC1CB" w14:textId="77777777" w:rsidR="0010444F" w:rsidRDefault="0010444F" w:rsidP="001044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22CE2FA" w14:textId="77777777" w:rsidR="0010444F" w:rsidRDefault="0010444F" w:rsidP="001044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01B902F" w14:textId="72C3DCFD" w:rsidR="0010444F" w:rsidRDefault="0010444F" w:rsidP="001044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10444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1071B65" wp14:editId="4F64B5A5">
            <wp:simplePos x="0" y="0"/>
            <wp:positionH relativeFrom="column">
              <wp:posOffset>133985</wp:posOffset>
            </wp:positionH>
            <wp:positionV relativeFrom="paragraph">
              <wp:posOffset>293370</wp:posOffset>
            </wp:positionV>
            <wp:extent cx="5943600" cy="4435475"/>
            <wp:effectExtent l="0" t="0" r="0" b="3175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10979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93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D2325" w14:textId="641773D7" w:rsidR="0010444F" w:rsidRPr="0010444F" w:rsidRDefault="0010444F" w:rsidP="001044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8486809" w14:textId="77777777" w:rsidR="00076E97" w:rsidRDefault="00076E97"/>
    <w:p w14:paraId="1CCC0A03" w14:textId="77777777" w:rsidR="00076E97" w:rsidRDefault="00076E97"/>
    <w:p w14:paraId="5AA8DD18" w14:textId="77777777" w:rsidR="00076E97" w:rsidRDefault="00076E97"/>
    <w:p w14:paraId="1B36D0EA" w14:textId="77777777" w:rsidR="00076E97" w:rsidRDefault="00076E97"/>
    <w:p w14:paraId="20F969C4" w14:textId="77777777" w:rsidR="00076E97" w:rsidRDefault="00076E97"/>
    <w:p w14:paraId="1B5B45FE" w14:textId="77777777" w:rsidR="00076E97" w:rsidRDefault="00076E97"/>
    <w:p w14:paraId="1798E72F" w14:textId="77777777" w:rsidR="00076E97" w:rsidRDefault="00076E97"/>
    <w:p w14:paraId="5FE9BB9B" w14:textId="34263244" w:rsidR="00076E97" w:rsidRPr="0010444F" w:rsidRDefault="0010444F" w:rsidP="001044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10444F">
        <w:rPr>
          <w:rFonts w:ascii="Times New Roman" w:hAnsi="Times New Roman" w:cs="Times New Roman"/>
          <w:sz w:val="28"/>
          <w:szCs w:val="28"/>
        </w:rPr>
        <w:t>Registration</w:t>
      </w:r>
    </w:p>
    <w:p w14:paraId="24CF18BB" w14:textId="4D633291" w:rsidR="00076E97" w:rsidRDefault="00076E97"/>
    <w:p w14:paraId="691FB0D3" w14:textId="77777777" w:rsidR="00934463" w:rsidRDefault="00934463"/>
    <w:p w14:paraId="37F4753B" w14:textId="7197BF1D" w:rsidR="00076E97" w:rsidRDefault="00EF4309">
      <w:r w:rsidRPr="00EF4309">
        <w:drawing>
          <wp:anchor distT="0" distB="0" distL="114300" distR="114300" simplePos="0" relativeHeight="251660288" behindDoc="1" locked="0" layoutInCell="1" allowOverlap="1" wp14:anchorId="1F1F38F4" wp14:editId="6C2F558A">
            <wp:simplePos x="0" y="0"/>
            <wp:positionH relativeFrom="column">
              <wp:posOffset>257175</wp:posOffset>
            </wp:positionH>
            <wp:positionV relativeFrom="paragraph">
              <wp:posOffset>294005</wp:posOffset>
            </wp:positionV>
            <wp:extent cx="5943600" cy="4530090"/>
            <wp:effectExtent l="0" t="0" r="0" b="381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14540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09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23439" w14:textId="77777777" w:rsidR="00076E97" w:rsidRDefault="00076E97"/>
    <w:p w14:paraId="5EDA35BD" w14:textId="77777777" w:rsidR="00076E97" w:rsidRDefault="00076E97"/>
    <w:p w14:paraId="744C74FD" w14:textId="77777777" w:rsidR="00076E97" w:rsidRDefault="00076E97"/>
    <w:p w14:paraId="34310C3E" w14:textId="77777777" w:rsidR="00076E97" w:rsidRDefault="00076E97"/>
    <w:p w14:paraId="029E1BDD" w14:textId="77777777" w:rsidR="00076E97" w:rsidRDefault="00076E97"/>
    <w:sectPr w:rsidR="00076E97" w:rsidSect="00CA1440">
      <w:headerReference w:type="default" r:id="rId14"/>
      <w:footerReference w:type="default" r:id="rId15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03ACC" w14:textId="77777777" w:rsidR="001720B9" w:rsidRDefault="001720B9">
      <w:pPr>
        <w:spacing w:line="240" w:lineRule="auto"/>
      </w:pPr>
      <w:r>
        <w:separator/>
      </w:r>
    </w:p>
  </w:endnote>
  <w:endnote w:type="continuationSeparator" w:id="0">
    <w:p w14:paraId="6EAFF6AE" w14:textId="77777777" w:rsidR="001720B9" w:rsidRDefault="001720B9">
      <w:pPr>
        <w:spacing w:line="240" w:lineRule="auto"/>
      </w:pPr>
      <w:r>
        <w:continuationSeparator/>
      </w:r>
    </w:p>
  </w:endnote>
  <w:endnote w:type="continuationNotice" w:id="1">
    <w:p w14:paraId="1F348946" w14:textId="77777777" w:rsidR="001720B9" w:rsidRDefault="001720B9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222602"/>
      <w:docPartObj>
        <w:docPartGallery w:val="Page Numbers (Bottom of Page)"/>
        <w:docPartUnique/>
      </w:docPartObj>
    </w:sdtPr>
    <w:sdtContent>
      <w:p w14:paraId="4DC7A9D8" w14:textId="34D43F48" w:rsidR="00CA1440" w:rsidRDefault="0082676A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1" locked="0" layoutInCell="1" allowOverlap="1" wp14:anchorId="22D181F4" wp14:editId="3A3E6E1D">
              <wp:simplePos x="0" y="0"/>
              <wp:positionH relativeFrom="margin">
                <wp:align>left</wp:align>
              </wp:positionH>
              <wp:positionV relativeFrom="paragraph">
                <wp:posOffset>-15875</wp:posOffset>
              </wp:positionV>
              <wp:extent cx="2527300" cy="571239"/>
              <wp:effectExtent l="0" t="0" r="6350" b="635"/>
              <wp:wrapTight wrapText="bothSides">
                <wp:wrapPolygon edited="0">
                  <wp:start x="0" y="0"/>
                  <wp:lineTo x="0" y="20903"/>
                  <wp:lineTo x="21491" y="20903"/>
                  <wp:lineTo x="21491" y="0"/>
                  <wp:lineTo x="0" y="0"/>
                </wp:wrapPolygon>
              </wp:wrapTight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ptab w:relativeTo="margin" w:alignment="left" w:leader="none"/>
        </w:r>
        <w:r w:rsidR="00CA1440">
          <w:t xml:space="preserve">Page | </w:t>
        </w:r>
        <w:r w:rsidR="00CA1440">
          <w:fldChar w:fldCharType="begin"/>
        </w:r>
        <w:r w:rsidR="00CA1440">
          <w:instrText xml:space="preserve"> PAGE   \* MERGEFORMAT </w:instrText>
        </w:r>
        <w:r w:rsidR="00CA1440">
          <w:fldChar w:fldCharType="separate"/>
        </w:r>
        <w:r w:rsidR="00CA1440">
          <w:rPr>
            <w:noProof/>
          </w:rPr>
          <w:t>2</w:t>
        </w:r>
        <w:r w:rsidR="00CA1440">
          <w:rPr>
            <w:noProof/>
          </w:rPr>
          <w:fldChar w:fldCharType="end"/>
        </w:r>
        <w:r w:rsidR="00CA1440">
          <w:t xml:space="preserve"> </w:t>
        </w:r>
      </w:p>
    </w:sdtContent>
  </w:sdt>
  <w:p w14:paraId="1013B1C1" w14:textId="2A9F1ACF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F90639" w14:textId="77777777" w:rsidR="001720B9" w:rsidRDefault="001720B9">
      <w:pPr>
        <w:spacing w:line="240" w:lineRule="auto"/>
      </w:pPr>
      <w:r>
        <w:separator/>
      </w:r>
    </w:p>
  </w:footnote>
  <w:footnote w:type="continuationSeparator" w:id="0">
    <w:p w14:paraId="532C9629" w14:textId="77777777" w:rsidR="001720B9" w:rsidRDefault="001720B9">
      <w:pPr>
        <w:spacing w:line="240" w:lineRule="auto"/>
      </w:pPr>
      <w:r>
        <w:continuationSeparator/>
      </w:r>
    </w:p>
  </w:footnote>
  <w:footnote w:type="continuationNotice" w:id="1">
    <w:p w14:paraId="649D1450" w14:textId="77777777" w:rsidR="001720B9" w:rsidRDefault="001720B9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1FB2E" w14:textId="31828549" w:rsidR="0039035C" w:rsidRPr="00CA1440" w:rsidRDefault="0039035C" w:rsidP="0039035C">
    <w:pPr>
      <w:pStyle w:val="Header"/>
      <w:jc w:val="right"/>
      <w:rPr>
        <w:rFonts w:ascii="Times New Roman" w:hAnsi="Times New Roman" w:cs="Times New Roman"/>
      </w:rPr>
    </w:pPr>
    <w:r w:rsidRPr="00CA1440">
      <w:rPr>
        <w:rFonts w:ascii="Times New Roman" w:hAnsi="Times New Roman" w:cs="Times New Roman"/>
      </w:rPr>
      <w:t>AJC20MCA-I0</w:t>
    </w:r>
    <w:r w:rsidR="0052675A" w:rsidRPr="00CA1440">
      <w:rPr>
        <w:rFonts w:ascii="Times New Roman" w:hAnsi="Times New Roman" w:cs="Times New Roman"/>
      </w:rPr>
      <w:t>1</w:t>
    </w:r>
    <w:r w:rsidRPr="00CA1440">
      <w:rPr>
        <w:rFonts w:ascii="Times New Roman" w:hAnsi="Times New Roman" w:cs="Times New Roman"/>
      </w:rPr>
      <w:t xml:space="preserve">4 </w:t>
    </w:r>
    <w:r w:rsidR="0052675A" w:rsidRPr="00CA1440">
      <w:rPr>
        <w:rFonts w:ascii="Times New Roman" w:hAnsi="Times New Roman" w:cs="Times New Roman"/>
      </w:rPr>
      <w:t>ANMIGHA N 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8872E2"/>
    <w:multiLevelType w:val="hybridMultilevel"/>
    <w:tmpl w:val="62943F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E543A0"/>
    <w:multiLevelType w:val="hybridMultilevel"/>
    <w:tmpl w:val="CF1CE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8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591459">
    <w:abstractNumId w:val="17"/>
  </w:num>
  <w:num w:numId="2" w16cid:durableId="2086609872">
    <w:abstractNumId w:val="17"/>
    <w:lvlOverride w:ilvl="0">
      <w:startOverride w:val="1"/>
    </w:lvlOverride>
  </w:num>
  <w:num w:numId="3" w16cid:durableId="107554839">
    <w:abstractNumId w:val="17"/>
  </w:num>
  <w:num w:numId="4" w16cid:durableId="852571880">
    <w:abstractNumId w:val="17"/>
    <w:lvlOverride w:ilvl="0">
      <w:startOverride w:val="1"/>
    </w:lvlOverride>
  </w:num>
  <w:num w:numId="5" w16cid:durableId="1833132236">
    <w:abstractNumId w:val="8"/>
  </w:num>
  <w:num w:numId="6" w16cid:durableId="1931506254">
    <w:abstractNumId w:val="17"/>
    <w:lvlOverride w:ilvl="0">
      <w:startOverride w:val="1"/>
    </w:lvlOverride>
  </w:num>
  <w:num w:numId="7" w16cid:durableId="57678544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92407931">
    <w:abstractNumId w:val="10"/>
  </w:num>
  <w:num w:numId="9" w16cid:durableId="83041385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952739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84464969">
    <w:abstractNumId w:val="7"/>
  </w:num>
  <w:num w:numId="12" w16cid:durableId="1780024113">
    <w:abstractNumId w:val="6"/>
  </w:num>
  <w:num w:numId="13" w16cid:durableId="1845853486">
    <w:abstractNumId w:val="5"/>
  </w:num>
  <w:num w:numId="14" w16cid:durableId="1758017675">
    <w:abstractNumId w:val="4"/>
  </w:num>
  <w:num w:numId="15" w16cid:durableId="486482784">
    <w:abstractNumId w:val="3"/>
  </w:num>
  <w:num w:numId="16" w16cid:durableId="1461653307">
    <w:abstractNumId w:val="2"/>
  </w:num>
  <w:num w:numId="17" w16cid:durableId="1256019568">
    <w:abstractNumId w:val="1"/>
  </w:num>
  <w:num w:numId="18" w16cid:durableId="611134095">
    <w:abstractNumId w:val="0"/>
  </w:num>
  <w:num w:numId="19" w16cid:durableId="1751001607">
    <w:abstractNumId w:val="18"/>
  </w:num>
  <w:num w:numId="20" w16cid:durableId="1821649882">
    <w:abstractNumId w:val="9"/>
  </w:num>
  <w:num w:numId="21" w16cid:durableId="681401064">
    <w:abstractNumId w:val="16"/>
  </w:num>
  <w:num w:numId="22" w16cid:durableId="453866916">
    <w:abstractNumId w:val="15"/>
  </w:num>
  <w:num w:numId="23" w16cid:durableId="1991445754">
    <w:abstractNumId w:val="13"/>
  </w:num>
  <w:num w:numId="24" w16cid:durableId="501816643">
    <w:abstractNumId w:val="11"/>
  </w:num>
  <w:num w:numId="25" w16cid:durableId="19567927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538825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403950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3673166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17595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155748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749391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751099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7919337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89648190">
    <w:abstractNumId w:val="14"/>
  </w:num>
  <w:num w:numId="35" w16cid:durableId="18035733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6748"/>
    <w:rsid w:val="0002523F"/>
    <w:rsid w:val="0006567E"/>
    <w:rsid w:val="000760DB"/>
    <w:rsid w:val="00076E97"/>
    <w:rsid w:val="000F00E7"/>
    <w:rsid w:val="000F018B"/>
    <w:rsid w:val="0010444F"/>
    <w:rsid w:val="00155E80"/>
    <w:rsid w:val="0016766E"/>
    <w:rsid w:val="00170063"/>
    <w:rsid w:val="001720B9"/>
    <w:rsid w:val="00175643"/>
    <w:rsid w:val="001B2338"/>
    <w:rsid w:val="002061A9"/>
    <w:rsid w:val="002108BF"/>
    <w:rsid w:val="002119A8"/>
    <w:rsid w:val="00217B64"/>
    <w:rsid w:val="00225546"/>
    <w:rsid w:val="0023376C"/>
    <w:rsid w:val="00235579"/>
    <w:rsid w:val="00257FAA"/>
    <w:rsid w:val="00263938"/>
    <w:rsid w:val="002E78EB"/>
    <w:rsid w:val="002F25A8"/>
    <w:rsid w:val="0031423D"/>
    <w:rsid w:val="00330FE5"/>
    <w:rsid w:val="003407A9"/>
    <w:rsid w:val="00340DC9"/>
    <w:rsid w:val="00350BD5"/>
    <w:rsid w:val="00387203"/>
    <w:rsid w:val="003900DE"/>
    <w:rsid w:val="0039035C"/>
    <w:rsid w:val="003A7B38"/>
    <w:rsid w:val="003B7CA8"/>
    <w:rsid w:val="003F4724"/>
    <w:rsid w:val="003F509F"/>
    <w:rsid w:val="00405C13"/>
    <w:rsid w:val="004323FA"/>
    <w:rsid w:val="00443E71"/>
    <w:rsid w:val="00444F02"/>
    <w:rsid w:val="00456B30"/>
    <w:rsid w:val="00490CC6"/>
    <w:rsid w:val="004928F4"/>
    <w:rsid w:val="00496ED0"/>
    <w:rsid w:val="004C347C"/>
    <w:rsid w:val="004F05F9"/>
    <w:rsid w:val="0052675A"/>
    <w:rsid w:val="00543495"/>
    <w:rsid w:val="005509B2"/>
    <w:rsid w:val="005556DB"/>
    <w:rsid w:val="0058175E"/>
    <w:rsid w:val="00590D7B"/>
    <w:rsid w:val="00596327"/>
    <w:rsid w:val="005C6D45"/>
    <w:rsid w:val="005D58F7"/>
    <w:rsid w:val="00617D63"/>
    <w:rsid w:val="00623ED8"/>
    <w:rsid w:val="0063693A"/>
    <w:rsid w:val="00643D1A"/>
    <w:rsid w:val="006508BF"/>
    <w:rsid w:val="006563E3"/>
    <w:rsid w:val="00674588"/>
    <w:rsid w:val="00685E24"/>
    <w:rsid w:val="006A3780"/>
    <w:rsid w:val="006A7B57"/>
    <w:rsid w:val="006D44C5"/>
    <w:rsid w:val="00713672"/>
    <w:rsid w:val="00713AD0"/>
    <w:rsid w:val="0073562D"/>
    <w:rsid w:val="007927CB"/>
    <w:rsid w:val="00797C16"/>
    <w:rsid w:val="007B07DE"/>
    <w:rsid w:val="0082676A"/>
    <w:rsid w:val="008270A2"/>
    <w:rsid w:val="00853F77"/>
    <w:rsid w:val="0085424B"/>
    <w:rsid w:val="00885CE1"/>
    <w:rsid w:val="008907FF"/>
    <w:rsid w:val="008B696C"/>
    <w:rsid w:val="008B6BEE"/>
    <w:rsid w:val="008C2071"/>
    <w:rsid w:val="008F1C71"/>
    <w:rsid w:val="008F78D7"/>
    <w:rsid w:val="008F7D3E"/>
    <w:rsid w:val="009200C1"/>
    <w:rsid w:val="0092197E"/>
    <w:rsid w:val="00934463"/>
    <w:rsid w:val="00964534"/>
    <w:rsid w:val="00973EEA"/>
    <w:rsid w:val="00980085"/>
    <w:rsid w:val="00984BAA"/>
    <w:rsid w:val="00997127"/>
    <w:rsid w:val="009A6C2B"/>
    <w:rsid w:val="009D216F"/>
    <w:rsid w:val="009D3248"/>
    <w:rsid w:val="00A65E8A"/>
    <w:rsid w:val="00A87896"/>
    <w:rsid w:val="00AC1EE7"/>
    <w:rsid w:val="00B11125"/>
    <w:rsid w:val="00B22B2F"/>
    <w:rsid w:val="00B56AA2"/>
    <w:rsid w:val="00B650C6"/>
    <w:rsid w:val="00BA63C2"/>
    <w:rsid w:val="00BC1C2C"/>
    <w:rsid w:val="00BC6939"/>
    <w:rsid w:val="00BE1875"/>
    <w:rsid w:val="00BE45C8"/>
    <w:rsid w:val="00BF2331"/>
    <w:rsid w:val="00BF7463"/>
    <w:rsid w:val="00C30889"/>
    <w:rsid w:val="00C33698"/>
    <w:rsid w:val="00C90A2E"/>
    <w:rsid w:val="00CA1440"/>
    <w:rsid w:val="00CA27E4"/>
    <w:rsid w:val="00CC5861"/>
    <w:rsid w:val="00CC7FB7"/>
    <w:rsid w:val="00CE202C"/>
    <w:rsid w:val="00D30B81"/>
    <w:rsid w:val="00D3649E"/>
    <w:rsid w:val="00D65327"/>
    <w:rsid w:val="00D957B8"/>
    <w:rsid w:val="00DB2DEB"/>
    <w:rsid w:val="00DE259D"/>
    <w:rsid w:val="00DF0FDA"/>
    <w:rsid w:val="00E142DA"/>
    <w:rsid w:val="00E16F51"/>
    <w:rsid w:val="00EB0B6E"/>
    <w:rsid w:val="00EC4165"/>
    <w:rsid w:val="00EE70C1"/>
    <w:rsid w:val="00EF4309"/>
    <w:rsid w:val="00F169E1"/>
    <w:rsid w:val="00F45BC7"/>
    <w:rsid w:val="00F74B6E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85A6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INSTHELPER</vt:lpstr>
    </vt:vector>
  </TitlesOfParts>
  <Company/>
  <LinksUpToDate>false</LinksUpToDate>
  <CharactersWithSpaces>220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INSTHELPER</dc:title>
  <dc:subject>20INMCA509 - Mini Project 2</dc:subject>
  <dc:creator/>
  <cp:keywords/>
  <dc:description/>
  <cp:lastModifiedBy/>
  <cp:revision>1</cp:revision>
  <dcterms:created xsi:type="dcterms:W3CDTF">2024-06-14T17:12:00Z</dcterms:created>
  <dcterms:modified xsi:type="dcterms:W3CDTF">2024-07-10T09:11:00Z</dcterms:modified>
</cp:coreProperties>
</file>